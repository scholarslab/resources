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237D4" w14:textId="2D994E06" w:rsidR="00907765" w:rsidRDefault="006E64D2" w:rsidP="00B00931">
      <w:pPr>
        <w:jc w:val="center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676CC" wp14:editId="23F0678C">
                <wp:simplePos x="0" y="0"/>
                <wp:positionH relativeFrom="column">
                  <wp:posOffset>398586</wp:posOffset>
                </wp:positionH>
                <wp:positionV relativeFrom="paragraph">
                  <wp:posOffset>3997569</wp:posOffset>
                </wp:positionV>
                <wp:extent cx="6968050" cy="4686056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8050" cy="46860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D5B0E" w14:textId="03FB7314" w:rsidR="00B73A63" w:rsidRDefault="00907765" w:rsidP="003649B6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4E0F2C">
                              <w:rPr>
                                <w:sz w:val="26"/>
                                <w:szCs w:val="26"/>
                              </w:rPr>
                              <w:t xml:space="preserve">The </w:t>
                            </w:r>
                            <w:r w:rsidRPr="004E0F2C">
                              <w:rPr>
                                <w:b/>
                                <w:sz w:val="26"/>
                                <w:szCs w:val="26"/>
                              </w:rPr>
                              <w:t>University of Virginia</w:t>
                            </w:r>
                            <w:r w:rsidRPr="004E0F2C">
                              <w:rPr>
                                <w:sz w:val="26"/>
                                <w:szCs w:val="26"/>
                              </w:rPr>
                              <w:t>, as a sponsoring institution</w:t>
                            </w:r>
                            <w:r w:rsidR="0030097B" w:rsidRPr="004E0F2C">
                              <w:rPr>
                                <w:sz w:val="26"/>
                                <w:szCs w:val="26"/>
                              </w:rPr>
                              <w:t xml:space="preserve"> of DHSI</w:t>
                            </w:r>
                            <w:r w:rsidRPr="004E0F2C">
                              <w:rPr>
                                <w:sz w:val="26"/>
                                <w:szCs w:val="26"/>
                              </w:rPr>
                              <w:t xml:space="preserve">, provides </w:t>
                            </w:r>
                            <w:r w:rsidR="00B73A63">
                              <w:rPr>
                                <w:b/>
                                <w:sz w:val="26"/>
                                <w:szCs w:val="26"/>
                              </w:rPr>
                              <w:t>5</w:t>
                            </w:r>
                            <w:r w:rsidRPr="004E0F2C">
                              <w:rPr>
                                <w:b/>
                                <w:sz w:val="26"/>
                                <w:szCs w:val="26"/>
                              </w:rPr>
                              <w:t xml:space="preserve"> tuition-free fellowships</w:t>
                            </w:r>
                            <w:r w:rsidRPr="004E0F2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B73A63">
                              <w:rPr>
                                <w:sz w:val="26"/>
                                <w:szCs w:val="26"/>
                              </w:rPr>
                              <w:t>to attend a D</w:t>
                            </w:r>
                            <w:r w:rsidR="006E64D2">
                              <w:rPr>
                                <w:sz w:val="26"/>
                                <w:szCs w:val="26"/>
                              </w:rPr>
                              <w:t xml:space="preserve">igital </w:t>
                            </w:r>
                            <w:r w:rsidR="00B73A63">
                              <w:rPr>
                                <w:sz w:val="26"/>
                                <w:szCs w:val="26"/>
                              </w:rPr>
                              <w:t>H</w:t>
                            </w:r>
                            <w:r w:rsidR="006E64D2">
                              <w:rPr>
                                <w:sz w:val="26"/>
                                <w:szCs w:val="26"/>
                              </w:rPr>
                              <w:t xml:space="preserve">umanities </w:t>
                            </w:r>
                            <w:r w:rsidR="00B73A63">
                              <w:rPr>
                                <w:sz w:val="26"/>
                                <w:szCs w:val="26"/>
                              </w:rPr>
                              <w:t>S</w:t>
                            </w:r>
                            <w:r w:rsidR="006E64D2">
                              <w:rPr>
                                <w:sz w:val="26"/>
                                <w:szCs w:val="26"/>
                              </w:rPr>
                              <w:t xml:space="preserve">ummer </w:t>
                            </w:r>
                            <w:r w:rsidR="00B73A63">
                              <w:rPr>
                                <w:sz w:val="26"/>
                                <w:szCs w:val="26"/>
                              </w:rPr>
                              <w:t>I</w:t>
                            </w:r>
                            <w:r w:rsidR="006E64D2">
                              <w:rPr>
                                <w:sz w:val="26"/>
                                <w:szCs w:val="26"/>
                              </w:rPr>
                              <w:t>nstitute</w:t>
                            </w:r>
                            <w:r w:rsidR="00B73A63">
                              <w:rPr>
                                <w:sz w:val="26"/>
                                <w:szCs w:val="26"/>
                              </w:rPr>
                              <w:t xml:space="preserve"> course</w:t>
                            </w:r>
                            <w:r w:rsidR="003F398A">
                              <w:rPr>
                                <w:sz w:val="26"/>
                                <w:szCs w:val="26"/>
                              </w:rPr>
                              <w:t xml:space="preserve"> or workshop</w:t>
                            </w:r>
                            <w:r w:rsidR="00B73A63">
                              <w:rPr>
                                <w:sz w:val="26"/>
                                <w:szCs w:val="26"/>
                              </w:rPr>
                              <w:t xml:space="preserve"> during</w:t>
                            </w:r>
                            <w:r w:rsidRPr="004E0F2C">
                              <w:rPr>
                                <w:sz w:val="26"/>
                                <w:szCs w:val="26"/>
                              </w:rPr>
                              <w:t xml:space="preserve"> the </w:t>
                            </w:r>
                            <w:r w:rsidRPr="004E0F2C">
                              <w:rPr>
                                <w:b/>
                                <w:sz w:val="26"/>
                                <w:szCs w:val="26"/>
                              </w:rPr>
                              <w:t xml:space="preserve">summer of </w:t>
                            </w:r>
                            <w:r w:rsidR="00B45537" w:rsidRPr="004E0F2C">
                              <w:rPr>
                                <w:b/>
                                <w:sz w:val="26"/>
                                <w:szCs w:val="26"/>
                              </w:rPr>
                              <w:t>201</w:t>
                            </w:r>
                            <w:r w:rsidR="0095695A">
                              <w:rPr>
                                <w:b/>
                                <w:sz w:val="26"/>
                                <w:szCs w:val="26"/>
                              </w:rPr>
                              <w:t>9</w:t>
                            </w:r>
                            <w:r w:rsidR="00B73A63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137877B0" w14:textId="77777777" w:rsidR="00B73A63" w:rsidRDefault="00B73A63" w:rsidP="003649B6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CEBBCBD" w14:textId="77777777" w:rsidR="00F85643" w:rsidRDefault="00F85643" w:rsidP="003649B6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F85643">
                              <w:rPr>
                                <w:sz w:val="26"/>
                                <w:szCs w:val="26"/>
                              </w:rPr>
                              <w:t>Students, staff, non-TT faculty, and those without access to research travel funds are especially encouraged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to apply. </w:t>
                            </w:r>
                          </w:p>
                          <w:p w14:paraId="25D936B2" w14:textId="77777777" w:rsidR="00F85643" w:rsidRDefault="00F85643" w:rsidP="003649B6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04450AEC" w14:textId="1A038666" w:rsidR="00907765" w:rsidRDefault="006E64D2" w:rsidP="003649B6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The f</w:t>
                            </w:r>
                            <w:r w:rsidR="004B40D3" w:rsidRPr="004E0F2C">
                              <w:rPr>
                                <w:sz w:val="26"/>
                                <w:szCs w:val="26"/>
                              </w:rPr>
                              <w:t xml:space="preserve">ellowships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entirely cover the cost of course tuition for one course, using a code at the time of registration (rather than reimbursement afterward). These fellowships do </w:t>
                            </w:r>
                            <w:r w:rsidRPr="006E64D2">
                              <w:rPr>
                                <w:i/>
                                <w:sz w:val="26"/>
                                <w:szCs w:val="26"/>
                              </w:rPr>
                              <w:t xml:space="preserve">not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cover travel (to Victoria, B.C.), meals, or lodging, so applicants should be prepared to fund these out o</w:t>
                            </w:r>
                            <w:r w:rsidR="008C6763">
                              <w:rPr>
                                <w:sz w:val="26"/>
                                <w:szCs w:val="26"/>
                              </w:rPr>
                              <w:t xml:space="preserve">f pocket or by locating additional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funding sources</w:t>
                            </w:r>
                            <w:r w:rsidR="008C6763">
                              <w:rPr>
                                <w:sz w:val="26"/>
                                <w:szCs w:val="26"/>
                              </w:rPr>
                              <w:t xml:space="preserve"> on your own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139595E9" w14:textId="77777777" w:rsidR="00A6330F" w:rsidRPr="004E0F2C" w:rsidRDefault="00A6330F" w:rsidP="003649B6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868CA10" w14:textId="46A51A1C" w:rsidR="00841970" w:rsidRPr="003F398A" w:rsidRDefault="00F85643" w:rsidP="003649B6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Visit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907765" w:rsidRPr="004E0F2C">
                              <w:rPr>
                                <w:b/>
                                <w:sz w:val="26"/>
                                <w:szCs w:val="26"/>
                              </w:rPr>
                              <w:t>dhsi.org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 for </w:t>
                            </w:r>
                            <w:r w:rsidR="004E0F2C">
                              <w:rPr>
                                <w:sz w:val="26"/>
                                <w:szCs w:val="26"/>
                              </w:rPr>
                              <w:t>descriptions of the</w:t>
                            </w:r>
                            <w:r w:rsidR="00AA2E85" w:rsidRPr="004E0F2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available courses. Applications are due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ASAP</w:t>
                            </w:r>
                            <w:r w:rsidR="004C5B2F" w:rsidRPr="004E0F2C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95695A">
                              <w:rPr>
                                <w:sz w:val="26"/>
                                <w:szCs w:val="26"/>
                              </w:rPr>
                              <w:t>S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election, organized by the Scholars’ Lab, will </w:t>
                            </w:r>
                            <w:r w:rsidR="00907765" w:rsidRPr="004E0F2C">
                              <w:rPr>
                                <w:b/>
                                <w:sz w:val="26"/>
                                <w:szCs w:val="26"/>
                              </w:rPr>
                              <w:t xml:space="preserve">begin on </w:t>
                            </w:r>
                            <w:r w:rsidR="0095695A">
                              <w:rPr>
                                <w:b/>
                                <w:sz w:val="26"/>
                                <w:szCs w:val="26"/>
                              </w:rPr>
                              <w:t xml:space="preserve">December </w:t>
                            </w:r>
                            <w:r w:rsidR="006D05AD" w:rsidRPr="004E0F2C">
                              <w:rPr>
                                <w:b/>
                                <w:sz w:val="26"/>
                                <w:szCs w:val="26"/>
                              </w:rPr>
                              <w:t>1</w:t>
                            </w:r>
                            <w:r w:rsidR="0095695A">
                              <w:rPr>
                                <w:b/>
                                <w:sz w:val="26"/>
                                <w:szCs w:val="26"/>
                              </w:rPr>
                              <w:t>0th</w:t>
                            </w:r>
                            <w:r w:rsidR="004B40D3" w:rsidRPr="004E0F2C">
                              <w:rPr>
                                <w:sz w:val="26"/>
                                <w:szCs w:val="26"/>
                              </w:rPr>
                              <w:t xml:space="preserve"> and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continue on a rolling basis.</w:t>
                            </w:r>
                          </w:p>
                          <w:p w14:paraId="1447C821" w14:textId="77777777" w:rsidR="008C6763" w:rsidRDefault="008C6763" w:rsidP="003649B6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74B39501" w14:textId="7484E55D" w:rsidR="00907765" w:rsidRPr="004E0F2C" w:rsidRDefault="00907765" w:rsidP="003649B6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4E0F2C">
                              <w:rPr>
                                <w:sz w:val="26"/>
                                <w:szCs w:val="26"/>
                              </w:rPr>
                              <w:t xml:space="preserve">To apply, please email </w:t>
                            </w:r>
                            <w:r w:rsidR="00B73A63">
                              <w:rPr>
                                <w:b/>
                                <w:sz w:val="26"/>
                                <w:szCs w:val="26"/>
                              </w:rPr>
                              <w:t>dhsi-fellowships</w:t>
                            </w:r>
                            <w:r w:rsidRPr="004E0F2C">
                              <w:rPr>
                                <w:b/>
                                <w:sz w:val="26"/>
                                <w:szCs w:val="26"/>
                              </w:rPr>
                              <w:t>@virginia.edu</w:t>
                            </w:r>
                            <w:r w:rsidRPr="004E0F2C">
                              <w:rPr>
                                <w:sz w:val="26"/>
                                <w:szCs w:val="26"/>
                              </w:rPr>
                              <w:t xml:space="preserve"> with the following:</w:t>
                            </w:r>
                          </w:p>
                          <w:p w14:paraId="6B27FD1D" w14:textId="7859D904" w:rsidR="00907765" w:rsidRPr="004E0F2C" w:rsidRDefault="00B73A63" w:rsidP="003649B6">
                            <w:pPr>
                              <w:pStyle w:val="NormalWeb"/>
                              <w:numPr>
                                <w:ilvl w:val="0"/>
                                <w:numId w:val="7"/>
                              </w:numPr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UVA</w:t>
                            </w:r>
                            <w:r w:rsidR="009F6B29">
                              <w:rPr>
                                <w:sz w:val="26"/>
                                <w:szCs w:val="26"/>
                              </w:rPr>
                              <w:t xml:space="preserve"> affiliation &amp;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 status (e.g. 3rd year PhD </w:t>
                            </w:r>
                            <w:r w:rsidR="004C5B2F" w:rsidRPr="004E0F2C">
                              <w:rPr>
                                <w:sz w:val="26"/>
                                <w:szCs w:val="26"/>
                              </w:rPr>
                              <w:t>in art h</w:t>
                            </w:r>
                            <w:r w:rsidR="00F85643">
                              <w:rPr>
                                <w:sz w:val="26"/>
                                <w:szCs w:val="26"/>
                              </w:rPr>
                              <w:t>istory; staff job title in L</w:t>
                            </w:r>
                            <w:r w:rsidR="009F6B29">
                              <w:rPr>
                                <w:sz w:val="26"/>
                                <w:szCs w:val="26"/>
                              </w:rPr>
                              <w:t>ibrary/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department); </w:t>
                            </w:r>
                          </w:p>
                          <w:p w14:paraId="487FDBDF" w14:textId="2035F9DF" w:rsidR="00907765" w:rsidRPr="004E0F2C" w:rsidRDefault="00F85643" w:rsidP="003649B6">
                            <w:pPr>
                              <w:pStyle w:val="NormalWeb"/>
                              <w:numPr>
                                <w:ilvl w:val="0"/>
                                <w:numId w:val="7"/>
                              </w:numPr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A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vailability for </w:t>
                            </w:r>
                            <w:r w:rsidR="003F398A" w:rsidRPr="003F398A">
                              <w:rPr>
                                <w:sz w:val="26"/>
                                <w:szCs w:val="26"/>
                              </w:rPr>
                              <w:t>June 3-7</w:t>
                            </w:r>
                            <w:r w:rsidR="003F398A">
                              <w:rPr>
                                <w:sz w:val="26"/>
                                <w:szCs w:val="26"/>
                              </w:rPr>
                              <w:t xml:space="preserve"> (courses)</w:t>
                            </w:r>
                            <w:r w:rsidR="003F398A" w:rsidRPr="003F398A">
                              <w:rPr>
                                <w:sz w:val="26"/>
                                <w:szCs w:val="26"/>
                              </w:rPr>
                              <w:t>, June 10-14</w:t>
                            </w:r>
                            <w:r w:rsidR="003F398A">
                              <w:rPr>
                                <w:sz w:val="26"/>
                                <w:szCs w:val="26"/>
                              </w:rPr>
                              <w:t xml:space="preserve"> (courses)</w:t>
                            </w:r>
                            <w:r w:rsidR="003F398A" w:rsidRPr="003F398A">
                              <w:rPr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="003F398A">
                              <w:rPr>
                                <w:sz w:val="26"/>
                                <w:szCs w:val="26"/>
                              </w:rPr>
                              <w:t xml:space="preserve">and/or </w:t>
                            </w:r>
                            <w:r w:rsidR="003F398A" w:rsidRPr="003F398A">
                              <w:rPr>
                                <w:sz w:val="26"/>
                                <w:szCs w:val="26"/>
                              </w:rPr>
                              <w:t>June 8-9</w:t>
                            </w:r>
                            <w:r w:rsidR="003F398A">
                              <w:rPr>
                                <w:sz w:val="26"/>
                                <w:szCs w:val="26"/>
                              </w:rPr>
                              <w:t xml:space="preserve"> (workshops)</w:t>
                            </w:r>
                          </w:p>
                          <w:p w14:paraId="35A65D48" w14:textId="2DD4FD0E" w:rsidR="00907765" w:rsidRPr="004E0F2C" w:rsidRDefault="003F398A" w:rsidP="003649B6">
                            <w:pPr>
                              <w:pStyle w:val="NormalWeb"/>
                              <w:numPr>
                                <w:ilvl w:val="0"/>
                                <w:numId w:val="7"/>
                              </w:numPr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The course/workshop you’</w:t>
                            </w:r>
                            <w:r w:rsidR="009F6B29">
                              <w:rPr>
                                <w:sz w:val="26"/>
                                <w:szCs w:val="26"/>
                              </w:rPr>
                              <w:t>d like to take (and 1-2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other courses of interest, in case a course cap is reached)</w:t>
                            </w:r>
                          </w:p>
                          <w:p w14:paraId="606CFBF9" w14:textId="123355F2" w:rsidR="00841970" w:rsidRDefault="00202DD3" w:rsidP="003649B6">
                            <w:pPr>
                              <w:pStyle w:val="NormalWeb"/>
                              <w:numPr>
                                <w:ilvl w:val="0"/>
                                <w:numId w:val="7"/>
                              </w:numPr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A</w:t>
                            </w:r>
                            <w:r w:rsidR="004C5B2F" w:rsidRPr="004E0F2C">
                              <w:rPr>
                                <w:sz w:val="26"/>
                                <w:szCs w:val="26"/>
                              </w:rPr>
                              <w:t xml:space="preserve"> short, 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specific statement </w:t>
                            </w:r>
                            <w:r w:rsidR="004B40D3" w:rsidRPr="004E0F2C">
                              <w:rPr>
                                <w:sz w:val="26"/>
                                <w:szCs w:val="26"/>
                              </w:rPr>
                              <w:t xml:space="preserve">(300-500 words) 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>about your</w:t>
                            </w:r>
                            <w:r w:rsidR="003F398A">
                              <w:rPr>
                                <w:sz w:val="26"/>
                                <w:szCs w:val="26"/>
                              </w:rPr>
                              <w:t xml:space="preserve"> background, professional/academic</w:t>
                            </w:r>
                            <w:r w:rsidR="00907765" w:rsidRPr="004E0F2C">
                              <w:rPr>
                                <w:sz w:val="26"/>
                                <w:szCs w:val="26"/>
                              </w:rPr>
                              <w:t xml:space="preserve"> interests, and wh</w:t>
                            </w:r>
                            <w:r w:rsidR="003F398A">
                              <w:rPr>
                                <w:sz w:val="26"/>
                                <w:szCs w:val="26"/>
                              </w:rPr>
                              <w:t>y you would like to attend DHSI</w:t>
                            </w:r>
                          </w:p>
                          <w:p w14:paraId="0858BA1F" w14:textId="57F17368" w:rsidR="003F398A" w:rsidRPr="003F398A" w:rsidRDefault="003F398A" w:rsidP="003649B6">
                            <w:pPr>
                              <w:pStyle w:val="NormalWeb"/>
                              <w:numPr>
                                <w:ilvl w:val="0"/>
                                <w:numId w:val="7"/>
                              </w:numPr>
                              <w:spacing w:before="0" w:beforeAutospacing="0" w:after="0" w:afterAutospacing="0"/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Whether you’ve identified funding (personal or from another funding source) to cover travel, lodging, and meal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676CC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.4pt;margin-top:314.75pt;width:548.65pt;height:3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" filled="f" stroked="f">
                <v:textbox>
                  <w:txbxContent>
                    <w:p w14:paraId="333D5B0E" w14:textId="03FB7314" w:rsidR="00B73A63" w:rsidRDefault="00907765" w:rsidP="003649B6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 w:rsidRPr="004E0F2C">
                        <w:rPr>
                          <w:sz w:val="26"/>
                          <w:szCs w:val="26"/>
                        </w:rPr>
                        <w:t xml:space="preserve">The </w:t>
                      </w:r>
                      <w:r w:rsidRPr="004E0F2C">
                        <w:rPr>
                          <w:b/>
                          <w:sz w:val="26"/>
                          <w:szCs w:val="26"/>
                        </w:rPr>
                        <w:t>University of Virginia</w:t>
                      </w:r>
                      <w:r w:rsidRPr="004E0F2C">
                        <w:rPr>
                          <w:sz w:val="26"/>
                          <w:szCs w:val="26"/>
                        </w:rPr>
                        <w:t>, as a sponsoring institution</w:t>
                      </w:r>
                      <w:r w:rsidR="0030097B" w:rsidRPr="004E0F2C">
                        <w:rPr>
                          <w:sz w:val="26"/>
                          <w:szCs w:val="26"/>
                        </w:rPr>
                        <w:t xml:space="preserve"> of DHSI</w:t>
                      </w:r>
                      <w:r w:rsidRPr="004E0F2C">
                        <w:rPr>
                          <w:sz w:val="26"/>
                          <w:szCs w:val="26"/>
                        </w:rPr>
                        <w:t xml:space="preserve">, provides </w:t>
                      </w:r>
                      <w:r w:rsidR="00B73A63">
                        <w:rPr>
                          <w:b/>
                          <w:sz w:val="26"/>
                          <w:szCs w:val="26"/>
                        </w:rPr>
                        <w:t>5</w:t>
                      </w:r>
                      <w:r w:rsidRPr="004E0F2C">
                        <w:rPr>
                          <w:b/>
                          <w:sz w:val="26"/>
                          <w:szCs w:val="26"/>
                        </w:rPr>
                        <w:t xml:space="preserve"> tuition-free fellowships</w:t>
                      </w:r>
                      <w:r w:rsidRPr="004E0F2C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B73A63">
                        <w:rPr>
                          <w:sz w:val="26"/>
                          <w:szCs w:val="26"/>
                        </w:rPr>
                        <w:t>to attend a D</w:t>
                      </w:r>
                      <w:r w:rsidR="006E64D2">
                        <w:rPr>
                          <w:sz w:val="26"/>
                          <w:szCs w:val="26"/>
                        </w:rPr>
                        <w:t xml:space="preserve">igital </w:t>
                      </w:r>
                      <w:r w:rsidR="00B73A63">
                        <w:rPr>
                          <w:sz w:val="26"/>
                          <w:szCs w:val="26"/>
                        </w:rPr>
                        <w:t>H</w:t>
                      </w:r>
                      <w:r w:rsidR="006E64D2">
                        <w:rPr>
                          <w:sz w:val="26"/>
                          <w:szCs w:val="26"/>
                        </w:rPr>
                        <w:t xml:space="preserve">umanities </w:t>
                      </w:r>
                      <w:r w:rsidR="00B73A63">
                        <w:rPr>
                          <w:sz w:val="26"/>
                          <w:szCs w:val="26"/>
                        </w:rPr>
                        <w:t>S</w:t>
                      </w:r>
                      <w:r w:rsidR="006E64D2">
                        <w:rPr>
                          <w:sz w:val="26"/>
                          <w:szCs w:val="26"/>
                        </w:rPr>
                        <w:t xml:space="preserve">ummer </w:t>
                      </w:r>
                      <w:r w:rsidR="00B73A63">
                        <w:rPr>
                          <w:sz w:val="26"/>
                          <w:szCs w:val="26"/>
                        </w:rPr>
                        <w:t>I</w:t>
                      </w:r>
                      <w:r w:rsidR="006E64D2">
                        <w:rPr>
                          <w:sz w:val="26"/>
                          <w:szCs w:val="26"/>
                        </w:rPr>
                        <w:t>nstitute</w:t>
                      </w:r>
                      <w:r w:rsidR="00B73A63">
                        <w:rPr>
                          <w:sz w:val="26"/>
                          <w:szCs w:val="26"/>
                        </w:rPr>
                        <w:t xml:space="preserve"> course</w:t>
                      </w:r>
                      <w:r w:rsidR="003F398A">
                        <w:rPr>
                          <w:sz w:val="26"/>
                          <w:szCs w:val="26"/>
                        </w:rPr>
                        <w:t xml:space="preserve"> or workshop</w:t>
                      </w:r>
                      <w:r w:rsidR="00B73A63">
                        <w:rPr>
                          <w:sz w:val="26"/>
                          <w:szCs w:val="26"/>
                        </w:rPr>
                        <w:t xml:space="preserve"> during</w:t>
                      </w:r>
                      <w:r w:rsidRPr="004E0F2C">
                        <w:rPr>
                          <w:sz w:val="26"/>
                          <w:szCs w:val="26"/>
                        </w:rPr>
                        <w:t xml:space="preserve"> the </w:t>
                      </w:r>
                      <w:r w:rsidRPr="004E0F2C">
                        <w:rPr>
                          <w:b/>
                          <w:sz w:val="26"/>
                          <w:szCs w:val="26"/>
                        </w:rPr>
                        <w:t xml:space="preserve">summer of </w:t>
                      </w:r>
                      <w:r w:rsidR="00B45537" w:rsidRPr="004E0F2C">
                        <w:rPr>
                          <w:b/>
                          <w:sz w:val="26"/>
                          <w:szCs w:val="26"/>
                        </w:rPr>
                        <w:t>201</w:t>
                      </w:r>
                      <w:r w:rsidR="0095695A">
                        <w:rPr>
                          <w:b/>
                          <w:sz w:val="26"/>
                          <w:szCs w:val="26"/>
                        </w:rPr>
                        <w:t>9</w:t>
                      </w:r>
                      <w:r w:rsidR="00B73A63">
                        <w:rPr>
                          <w:sz w:val="26"/>
                          <w:szCs w:val="26"/>
                        </w:rPr>
                        <w:t>.</w:t>
                      </w:r>
                    </w:p>
                    <w:p w14:paraId="137877B0" w14:textId="77777777" w:rsidR="00B73A63" w:rsidRDefault="00B73A63" w:rsidP="003649B6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</w:p>
                    <w:p w14:paraId="2CEBBCBD" w14:textId="77777777" w:rsidR="00F85643" w:rsidRDefault="00F85643" w:rsidP="003649B6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 w:rsidRPr="00F85643">
                        <w:rPr>
                          <w:sz w:val="26"/>
                          <w:szCs w:val="26"/>
                        </w:rPr>
                        <w:t>Students, staff, non-TT faculty, and those without access to research travel funds are especially encouraged</w:t>
                      </w:r>
                      <w:r>
                        <w:rPr>
                          <w:sz w:val="26"/>
                          <w:szCs w:val="26"/>
                        </w:rPr>
                        <w:t xml:space="preserve"> to apply. </w:t>
                      </w:r>
                    </w:p>
                    <w:p w14:paraId="25D936B2" w14:textId="77777777" w:rsidR="00F85643" w:rsidRDefault="00F85643" w:rsidP="003649B6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</w:p>
                    <w:p w14:paraId="04450AEC" w14:textId="1A038666" w:rsidR="00907765" w:rsidRDefault="006E64D2" w:rsidP="003649B6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The f</w:t>
                      </w:r>
                      <w:r w:rsidR="004B40D3" w:rsidRPr="004E0F2C">
                        <w:rPr>
                          <w:sz w:val="26"/>
                          <w:szCs w:val="26"/>
                        </w:rPr>
                        <w:t xml:space="preserve">ellowships </w:t>
                      </w:r>
                      <w:r>
                        <w:rPr>
                          <w:sz w:val="26"/>
                          <w:szCs w:val="26"/>
                        </w:rPr>
                        <w:t xml:space="preserve">entirely cover the cost of course tuition for one course, using a code at the time of registration (rather than reimbursement afterward). These fellowships do </w:t>
                      </w:r>
                      <w:r w:rsidRPr="006E64D2">
                        <w:rPr>
                          <w:i/>
                          <w:sz w:val="26"/>
                          <w:szCs w:val="26"/>
                        </w:rPr>
                        <w:t xml:space="preserve">not </w:t>
                      </w:r>
                      <w:r>
                        <w:rPr>
                          <w:sz w:val="26"/>
                          <w:szCs w:val="26"/>
                        </w:rPr>
                        <w:t>cover travel (to Victoria, B.C.), meals, or lodging, so applicants should be prepared to fund these out o</w:t>
                      </w:r>
                      <w:r w:rsidR="008C6763">
                        <w:rPr>
                          <w:sz w:val="26"/>
                          <w:szCs w:val="26"/>
                        </w:rPr>
                        <w:t xml:space="preserve">f pocket or by locating additional </w:t>
                      </w:r>
                      <w:r>
                        <w:rPr>
                          <w:sz w:val="26"/>
                          <w:szCs w:val="26"/>
                        </w:rPr>
                        <w:t>funding sources</w:t>
                      </w:r>
                      <w:r w:rsidR="008C6763">
                        <w:rPr>
                          <w:sz w:val="26"/>
                          <w:szCs w:val="26"/>
                        </w:rPr>
                        <w:t xml:space="preserve"> on your own</w:t>
                      </w:r>
                      <w:r>
                        <w:rPr>
                          <w:sz w:val="26"/>
                          <w:szCs w:val="26"/>
                        </w:rPr>
                        <w:t>.</w:t>
                      </w:r>
                    </w:p>
                    <w:p w14:paraId="139595E9" w14:textId="77777777" w:rsidR="00A6330F" w:rsidRPr="004E0F2C" w:rsidRDefault="00A6330F" w:rsidP="003649B6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</w:p>
                    <w:p w14:paraId="1868CA10" w14:textId="46A51A1C" w:rsidR="00841970" w:rsidRPr="003F398A" w:rsidRDefault="00F85643" w:rsidP="003649B6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Visit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907765" w:rsidRPr="004E0F2C">
                        <w:rPr>
                          <w:b/>
                          <w:sz w:val="26"/>
                          <w:szCs w:val="26"/>
                        </w:rPr>
                        <w:t>dhsi.org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 for </w:t>
                      </w:r>
                      <w:r w:rsidR="004E0F2C">
                        <w:rPr>
                          <w:sz w:val="26"/>
                          <w:szCs w:val="26"/>
                        </w:rPr>
                        <w:t>descriptions of the</w:t>
                      </w:r>
                      <w:r w:rsidR="00AA2E85" w:rsidRPr="004E0F2C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available courses. Applications are due </w:t>
                      </w:r>
                      <w:r>
                        <w:rPr>
                          <w:sz w:val="26"/>
                          <w:szCs w:val="26"/>
                        </w:rPr>
                        <w:t>ASAP</w:t>
                      </w:r>
                      <w:r w:rsidR="004C5B2F" w:rsidRPr="004E0F2C">
                        <w:rPr>
                          <w:sz w:val="26"/>
                          <w:szCs w:val="26"/>
                        </w:rPr>
                        <w:t>.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95695A">
                        <w:rPr>
                          <w:sz w:val="26"/>
                          <w:szCs w:val="26"/>
                        </w:rPr>
                        <w:t>S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election, organized by the Scholars’ Lab, will </w:t>
                      </w:r>
                      <w:r w:rsidR="00907765" w:rsidRPr="004E0F2C">
                        <w:rPr>
                          <w:b/>
                          <w:sz w:val="26"/>
                          <w:szCs w:val="26"/>
                        </w:rPr>
                        <w:t xml:space="preserve">begin on </w:t>
                      </w:r>
                      <w:r w:rsidR="0095695A">
                        <w:rPr>
                          <w:b/>
                          <w:sz w:val="26"/>
                          <w:szCs w:val="26"/>
                        </w:rPr>
                        <w:t xml:space="preserve">December </w:t>
                      </w:r>
                      <w:r w:rsidR="006D05AD" w:rsidRPr="004E0F2C">
                        <w:rPr>
                          <w:b/>
                          <w:sz w:val="26"/>
                          <w:szCs w:val="26"/>
                        </w:rPr>
                        <w:t>1</w:t>
                      </w:r>
                      <w:r w:rsidR="0095695A">
                        <w:rPr>
                          <w:b/>
                          <w:sz w:val="26"/>
                          <w:szCs w:val="26"/>
                        </w:rPr>
                        <w:t>0th</w:t>
                      </w:r>
                      <w:r w:rsidR="004B40D3" w:rsidRPr="004E0F2C">
                        <w:rPr>
                          <w:sz w:val="26"/>
                          <w:szCs w:val="26"/>
                        </w:rPr>
                        <w:t xml:space="preserve"> and </w:t>
                      </w:r>
                      <w:r>
                        <w:rPr>
                          <w:sz w:val="26"/>
                          <w:szCs w:val="26"/>
                        </w:rPr>
                        <w:t>continue on a rolling basis.</w:t>
                      </w:r>
                    </w:p>
                    <w:p w14:paraId="1447C821" w14:textId="77777777" w:rsidR="008C6763" w:rsidRDefault="008C6763" w:rsidP="003649B6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</w:p>
                    <w:p w14:paraId="74B39501" w14:textId="7484E55D" w:rsidR="00907765" w:rsidRPr="004E0F2C" w:rsidRDefault="00907765" w:rsidP="003649B6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 w:rsidRPr="004E0F2C">
                        <w:rPr>
                          <w:sz w:val="26"/>
                          <w:szCs w:val="26"/>
                        </w:rPr>
                        <w:t xml:space="preserve">To apply, please email </w:t>
                      </w:r>
                      <w:r w:rsidR="00B73A63">
                        <w:rPr>
                          <w:b/>
                          <w:sz w:val="26"/>
                          <w:szCs w:val="26"/>
                        </w:rPr>
                        <w:t>dhsi-fellowships</w:t>
                      </w:r>
                      <w:r w:rsidRPr="004E0F2C">
                        <w:rPr>
                          <w:b/>
                          <w:sz w:val="26"/>
                          <w:szCs w:val="26"/>
                        </w:rPr>
                        <w:t>@virginia.edu</w:t>
                      </w:r>
                      <w:r w:rsidRPr="004E0F2C">
                        <w:rPr>
                          <w:sz w:val="26"/>
                          <w:szCs w:val="26"/>
                        </w:rPr>
                        <w:t xml:space="preserve"> with the following:</w:t>
                      </w:r>
                    </w:p>
                    <w:p w14:paraId="6B27FD1D" w14:textId="7859D904" w:rsidR="00907765" w:rsidRPr="004E0F2C" w:rsidRDefault="00B73A63" w:rsidP="003649B6">
                      <w:pPr>
                        <w:pStyle w:val="NormalWeb"/>
                        <w:numPr>
                          <w:ilvl w:val="0"/>
                          <w:numId w:val="7"/>
                        </w:numPr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UVA</w:t>
                      </w:r>
                      <w:r w:rsidR="009F6B29">
                        <w:rPr>
                          <w:sz w:val="26"/>
                          <w:szCs w:val="26"/>
                        </w:rPr>
                        <w:t xml:space="preserve"> affiliation &amp;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 status (e.g. 3rd year PhD </w:t>
                      </w:r>
                      <w:r w:rsidR="004C5B2F" w:rsidRPr="004E0F2C">
                        <w:rPr>
                          <w:sz w:val="26"/>
                          <w:szCs w:val="26"/>
                        </w:rPr>
                        <w:t>in art h</w:t>
                      </w:r>
                      <w:r w:rsidR="00F85643">
                        <w:rPr>
                          <w:sz w:val="26"/>
                          <w:szCs w:val="26"/>
                        </w:rPr>
                        <w:t>istory; staff job title in L</w:t>
                      </w:r>
                      <w:r w:rsidR="009F6B29">
                        <w:rPr>
                          <w:sz w:val="26"/>
                          <w:szCs w:val="26"/>
                        </w:rPr>
                        <w:t>ibrary/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department); </w:t>
                      </w:r>
                    </w:p>
                    <w:p w14:paraId="487FDBDF" w14:textId="2035F9DF" w:rsidR="00907765" w:rsidRPr="004E0F2C" w:rsidRDefault="00F85643" w:rsidP="003649B6">
                      <w:pPr>
                        <w:pStyle w:val="NormalWeb"/>
                        <w:numPr>
                          <w:ilvl w:val="0"/>
                          <w:numId w:val="7"/>
                        </w:numPr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A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vailability for </w:t>
                      </w:r>
                      <w:r w:rsidR="003F398A" w:rsidRPr="003F398A">
                        <w:rPr>
                          <w:sz w:val="26"/>
                          <w:szCs w:val="26"/>
                        </w:rPr>
                        <w:t>June 3-7</w:t>
                      </w:r>
                      <w:r w:rsidR="003F398A">
                        <w:rPr>
                          <w:sz w:val="26"/>
                          <w:szCs w:val="26"/>
                        </w:rPr>
                        <w:t xml:space="preserve"> (courses)</w:t>
                      </w:r>
                      <w:r w:rsidR="003F398A" w:rsidRPr="003F398A">
                        <w:rPr>
                          <w:sz w:val="26"/>
                          <w:szCs w:val="26"/>
                        </w:rPr>
                        <w:t>, June 10-14</w:t>
                      </w:r>
                      <w:r w:rsidR="003F398A">
                        <w:rPr>
                          <w:sz w:val="26"/>
                          <w:szCs w:val="26"/>
                        </w:rPr>
                        <w:t xml:space="preserve"> (courses)</w:t>
                      </w:r>
                      <w:r w:rsidR="003F398A" w:rsidRPr="003F398A">
                        <w:rPr>
                          <w:sz w:val="26"/>
                          <w:szCs w:val="26"/>
                        </w:rPr>
                        <w:t xml:space="preserve">, </w:t>
                      </w:r>
                      <w:r w:rsidR="003F398A">
                        <w:rPr>
                          <w:sz w:val="26"/>
                          <w:szCs w:val="26"/>
                        </w:rPr>
                        <w:t xml:space="preserve">and/or </w:t>
                      </w:r>
                      <w:r w:rsidR="003F398A" w:rsidRPr="003F398A">
                        <w:rPr>
                          <w:sz w:val="26"/>
                          <w:szCs w:val="26"/>
                        </w:rPr>
                        <w:t>June 8-9</w:t>
                      </w:r>
                      <w:r w:rsidR="003F398A">
                        <w:rPr>
                          <w:sz w:val="26"/>
                          <w:szCs w:val="26"/>
                        </w:rPr>
                        <w:t xml:space="preserve"> (workshops)</w:t>
                      </w:r>
                    </w:p>
                    <w:p w14:paraId="35A65D48" w14:textId="2DD4FD0E" w:rsidR="00907765" w:rsidRPr="004E0F2C" w:rsidRDefault="003F398A" w:rsidP="003649B6">
                      <w:pPr>
                        <w:pStyle w:val="NormalWeb"/>
                        <w:numPr>
                          <w:ilvl w:val="0"/>
                          <w:numId w:val="7"/>
                        </w:numPr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The course/workshop you’</w:t>
                      </w:r>
                      <w:r w:rsidR="009F6B29">
                        <w:rPr>
                          <w:sz w:val="26"/>
                          <w:szCs w:val="26"/>
                        </w:rPr>
                        <w:t>d like to take (and 1-2</w:t>
                      </w:r>
                      <w:r>
                        <w:rPr>
                          <w:sz w:val="26"/>
                          <w:szCs w:val="26"/>
                        </w:rPr>
                        <w:t xml:space="preserve"> other courses of interest, in case a course cap is reached)</w:t>
                      </w:r>
                    </w:p>
                    <w:p w14:paraId="606CFBF9" w14:textId="123355F2" w:rsidR="00841970" w:rsidRDefault="00202DD3" w:rsidP="003649B6">
                      <w:pPr>
                        <w:pStyle w:val="NormalWeb"/>
                        <w:numPr>
                          <w:ilvl w:val="0"/>
                          <w:numId w:val="7"/>
                        </w:numPr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A</w:t>
                      </w:r>
                      <w:r w:rsidR="004C5B2F" w:rsidRPr="004E0F2C">
                        <w:rPr>
                          <w:sz w:val="26"/>
                          <w:szCs w:val="26"/>
                        </w:rPr>
                        <w:t xml:space="preserve"> short, 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specific statement </w:t>
                      </w:r>
                      <w:r w:rsidR="004B40D3" w:rsidRPr="004E0F2C">
                        <w:rPr>
                          <w:sz w:val="26"/>
                          <w:szCs w:val="26"/>
                        </w:rPr>
                        <w:t xml:space="preserve">(300-500 words) 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>about your</w:t>
                      </w:r>
                      <w:r w:rsidR="003F398A">
                        <w:rPr>
                          <w:sz w:val="26"/>
                          <w:szCs w:val="26"/>
                        </w:rPr>
                        <w:t xml:space="preserve"> background, professional/academic</w:t>
                      </w:r>
                      <w:r w:rsidR="00907765" w:rsidRPr="004E0F2C">
                        <w:rPr>
                          <w:sz w:val="26"/>
                          <w:szCs w:val="26"/>
                        </w:rPr>
                        <w:t xml:space="preserve"> interests, and wh</w:t>
                      </w:r>
                      <w:r w:rsidR="003F398A">
                        <w:rPr>
                          <w:sz w:val="26"/>
                          <w:szCs w:val="26"/>
                        </w:rPr>
                        <w:t>y you would like to attend DHSI</w:t>
                      </w:r>
                    </w:p>
                    <w:p w14:paraId="0858BA1F" w14:textId="57F17368" w:rsidR="003F398A" w:rsidRPr="003F398A" w:rsidRDefault="003F398A" w:rsidP="003649B6">
                      <w:pPr>
                        <w:pStyle w:val="NormalWeb"/>
                        <w:numPr>
                          <w:ilvl w:val="0"/>
                          <w:numId w:val="7"/>
                        </w:numPr>
                        <w:spacing w:before="0" w:beforeAutospacing="0" w:after="0" w:afterAutospacing="0"/>
                        <w:contextualSpacing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Whether you’ve identified funding (personal or from another funding source) to cover travel, lodging, and meal costs.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9D6183" wp14:editId="3FBCF178">
                <wp:simplePos x="0" y="0"/>
                <wp:positionH relativeFrom="column">
                  <wp:posOffset>283161</wp:posOffset>
                </wp:positionH>
                <wp:positionV relativeFrom="paragraph">
                  <wp:posOffset>116058</wp:posOffset>
                </wp:positionV>
                <wp:extent cx="7200900" cy="468376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4683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CA58A" w14:textId="21B019E3" w:rsidR="00F707C6" w:rsidRPr="00AB351F" w:rsidRDefault="004C5B2F" w:rsidP="00216DD0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jc w:val="center"/>
                              <w:rPr>
                                <w:b/>
                                <w:smallCaps/>
                                <w:sz w:val="40"/>
                                <w:szCs w:val="40"/>
                              </w:rPr>
                            </w:pPr>
                            <w:r w:rsidRPr="00F707C6">
                              <w:rPr>
                                <w:b/>
                                <w:smallCaps/>
                                <w:sz w:val="40"/>
                                <w:szCs w:val="40"/>
                              </w:rPr>
                              <w:t xml:space="preserve">Call </w:t>
                            </w:r>
                            <w:r w:rsidR="00AB351F" w:rsidRPr="00F707C6">
                              <w:rPr>
                                <w:b/>
                                <w:smallCaps/>
                                <w:sz w:val="40"/>
                                <w:szCs w:val="40"/>
                              </w:rPr>
                              <w:t xml:space="preserve">For </w:t>
                            </w:r>
                            <w:r w:rsidRPr="00F707C6">
                              <w:rPr>
                                <w:b/>
                                <w:smallCaps/>
                                <w:sz w:val="40"/>
                                <w:szCs w:val="40"/>
                              </w:rPr>
                              <w:t>Applicants</w:t>
                            </w:r>
                            <w:r w:rsidR="00216DD0">
                              <w:rPr>
                                <w:b/>
                                <w:smallCaps/>
                                <w:sz w:val="40"/>
                                <w:szCs w:val="40"/>
                              </w:rPr>
                              <w:t>:</w:t>
                            </w:r>
                            <w:r w:rsidR="00AB351F" w:rsidRPr="00F707C6">
                              <w:rPr>
                                <w:b/>
                                <w:smallCap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E00851">
                              <w:rPr>
                                <w:b/>
                                <w:smallCaps/>
                                <w:sz w:val="40"/>
                                <w:szCs w:val="40"/>
                              </w:rPr>
                              <w:t>DHSI</w:t>
                            </w:r>
                            <w:r w:rsidR="00216DD0">
                              <w:rPr>
                                <w:b/>
                                <w:smallCaps/>
                                <w:sz w:val="40"/>
                                <w:szCs w:val="40"/>
                              </w:rPr>
                              <w:t xml:space="preserve"> Tuition Fellowships</w:t>
                            </w:r>
                            <w:r w:rsidR="00F707C6">
                              <w:rPr>
                                <w:noProof/>
                              </w:rPr>
                              <w:drawing>
                                <wp:inline distT="0" distB="0" distL="0" distR="0" wp14:anchorId="30264A75" wp14:editId="0984A65B">
                                  <wp:extent cx="7018020" cy="111125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18020" cy="111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3064C2" w14:textId="7DFA4300" w:rsidR="004C5B2F" w:rsidRPr="003F398A" w:rsidRDefault="003F398A" w:rsidP="003F398A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</w:rPr>
                              <w:t xml:space="preserve">Want to learn more about digital humanities skills, methods, and inquiry? </w:t>
                            </w:r>
                            <w:r w:rsidR="004E0F2C">
                              <w:rPr>
                                <w:i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4C5B2F" w:rsidRPr="00907765">
                              <w:rPr>
                                <w:i/>
                                <w:sz w:val="28"/>
                                <w:szCs w:val="28"/>
                              </w:rPr>
                              <w:t>D</w:t>
                            </w:r>
                            <w:r w:rsidR="004E0F2C">
                              <w:rPr>
                                <w:i/>
                                <w:sz w:val="28"/>
                                <w:szCs w:val="28"/>
                              </w:rPr>
                              <w:t xml:space="preserve">igital </w:t>
                            </w:r>
                            <w:r w:rsidR="004C5B2F" w:rsidRPr="00907765">
                              <w:rPr>
                                <w:i/>
                                <w:sz w:val="28"/>
                                <w:szCs w:val="28"/>
                              </w:rPr>
                              <w:t>H</w:t>
                            </w:r>
                            <w:r w:rsidR="004E0F2C">
                              <w:rPr>
                                <w:i/>
                                <w:sz w:val="28"/>
                                <w:szCs w:val="28"/>
                              </w:rPr>
                              <w:t xml:space="preserve">umanities </w:t>
                            </w:r>
                            <w:r w:rsidR="004C5B2F" w:rsidRPr="00907765">
                              <w:rPr>
                                <w:i/>
                                <w:sz w:val="28"/>
                                <w:szCs w:val="28"/>
                              </w:rPr>
                              <w:t>S</w:t>
                            </w:r>
                            <w:r w:rsidR="004E0F2C">
                              <w:rPr>
                                <w:i/>
                                <w:sz w:val="28"/>
                                <w:szCs w:val="28"/>
                              </w:rPr>
                              <w:t xml:space="preserve">ummer </w:t>
                            </w:r>
                            <w:r w:rsidR="004C5B2F" w:rsidRPr="00907765">
                              <w:rPr>
                                <w:i/>
                                <w:sz w:val="28"/>
                                <w:szCs w:val="28"/>
                              </w:rPr>
                              <w:t>I</w:t>
                            </w:r>
                            <w:r w:rsidR="004E0F2C">
                              <w:rPr>
                                <w:i/>
                                <w:sz w:val="28"/>
                                <w:szCs w:val="28"/>
                              </w:rPr>
                              <w:t>nstitute (DHSI)</w:t>
                            </w:r>
                            <w:r w:rsidR="004C5B2F" w:rsidRPr="00907765">
                              <w:rPr>
                                <w:i/>
                                <w:sz w:val="28"/>
                                <w:szCs w:val="28"/>
                              </w:rPr>
                              <w:t xml:space="preserve"> at the University of Victoria has</w:t>
                            </w:r>
                            <w:r>
                              <w:rPr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C5B2F" w:rsidRPr="00907765">
                              <w:rPr>
                                <w:i/>
                                <w:sz w:val="28"/>
                                <w:szCs w:val="28"/>
                              </w:rPr>
                              <w:t>a tradition of transformative training</w:t>
                            </w:r>
                            <w:r w:rsidR="004C5B2F" w:rsidRPr="00907765">
                              <w:rPr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A806E89" w14:textId="77777777" w:rsidR="00B73A63" w:rsidRDefault="00B73A63" w:rsidP="003F398A">
                            <w:pPr>
                              <w:pStyle w:val="NormalWeb"/>
                              <w:spacing w:before="0" w:beforeAutospacing="0" w:after="0" w:afterAutospacing="0"/>
                              <w:ind w:left="720"/>
                              <w:contextualSpacing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0965AD8" w14:textId="1A3506AE" w:rsidR="004C5B2F" w:rsidRDefault="004E0F2C" w:rsidP="003F398A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4E0FA8" wp14:editId="048CE370">
                                  <wp:extent cx="7008912" cy="2566914"/>
                                  <wp:effectExtent l="0" t="0" r="1905" b="0"/>
                                  <wp:docPr id="3" name="Picture 3" descr="Macintosh HD:Users:Brandon:Desktop:Screen Shot 2017-09-27 at 9.36.59 AM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Brandon:Desktop:Screen Shot 2017-09-27 at 9.36.59 AM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900" b="168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10400" cy="25674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27C751" w14:textId="63BB9244" w:rsidR="004C5B2F" w:rsidRPr="00907765" w:rsidRDefault="004C5B2F" w:rsidP="003F398A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D47D126" w14:textId="0AEB405D" w:rsidR="00445DAF" w:rsidRDefault="00445DAF" w:rsidP="003F39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6183" id="Text Box 7" o:spid="_x0000_s1027" type="#_x0000_t202" style="position:absolute;left:0;text-align:left;margin-left:22.3pt;margin-top:9.15pt;width:567pt;height:36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" filled="f" stroked="f">
                <v:textbox>
                  <w:txbxContent>
                    <w:p w14:paraId="298CA58A" w14:textId="21B019E3" w:rsidR="00F707C6" w:rsidRPr="00AB351F" w:rsidRDefault="004C5B2F" w:rsidP="00216DD0">
                      <w:pPr>
                        <w:pStyle w:val="NormalWeb"/>
                        <w:spacing w:before="0" w:beforeAutospacing="0" w:after="0" w:afterAutospacing="0"/>
                        <w:contextualSpacing/>
                        <w:jc w:val="center"/>
                        <w:rPr>
                          <w:b/>
                          <w:smallCaps/>
                          <w:sz w:val="40"/>
                          <w:szCs w:val="40"/>
                        </w:rPr>
                      </w:pPr>
                      <w:r w:rsidRPr="00F707C6">
                        <w:rPr>
                          <w:b/>
                          <w:smallCaps/>
                          <w:sz w:val="40"/>
                          <w:szCs w:val="40"/>
                        </w:rPr>
                        <w:t xml:space="preserve">Call </w:t>
                      </w:r>
                      <w:r w:rsidR="00AB351F" w:rsidRPr="00F707C6">
                        <w:rPr>
                          <w:b/>
                          <w:smallCaps/>
                          <w:sz w:val="40"/>
                          <w:szCs w:val="40"/>
                        </w:rPr>
                        <w:t xml:space="preserve">For </w:t>
                      </w:r>
                      <w:r w:rsidRPr="00F707C6">
                        <w:rPr>
                          <w:b/>
                          <w:smallCaps/>
                          <w:sz w:val="40"/>
                          <w:szCs w:val="40"/>
                        </w:rPr>
                        <w:t>Applicants</w:t>
                      </w:r>
                      <w:r w:rsidR="00216DD0">
                        <w:rPr>
                          <w:b/>
                          <w:smallCaps/>
                          <w:sz w:val="40"/>
                          <w:szCs w:val="40"/>
                        </w:rPr>
                        <w:t>:</w:t>
                      </w:r>
                      <w:r w:rsidR="00AB351F" w:rsidRPr="00F707C6">
                        <w:rPr>
                          <w:b/>
                          <w:smallCaps/>
                          <w:sz w:val="40"/>
                          <w:szCs w:val="40"/>
                        </w:rPr>
                        <w:t xml:space="preserve"> </w:t>
                      </w:r>
                      <w:r w:rsidR="00E00851">
                        <w:rPr>
                          <w:b/>
                          <w:smallCaps/>
                          <w:sz w:val="40"/>
                          <w:szCs w:val="40"/>
                        </w:rPr>
                        <w:t>DHSI</w:t>
                      </w:r>
                      <w:r w:rsidR="00216DD0">
                        <w:rPr>
                          <w:b/>
                          <w:smallCaps/>
                          <w:sz w:val="40"/>
                          <w:szCs w:val="40"/>
                        </w:rPr>
                        <w:t xml:space="preserve"> Tuition Fellowships</w:t>
                      </w:r>
                      <w:r w:rsidR="00F707C6">
                        <w:rPr>
                          <w:noProof/>
                        </w:rPr>
                        <w:drawing>
                          <wp:inline distT="0" distB="0" distL="0" distR="0" wp14:anchorId="30264A75" wp14:editId="0984A65B">
                            <wp:extent cx="7018020" cy="111125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18020" cy="111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3064C2" w14:textId="7DFA4300" w:rsidR="004C5B2F" w:rsidRPr="003F398A" w:rsidRDefault="003F398A" w:rsidP="003F398A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 w:val="28"/>
                          <w:szCs w:val="28"/>
                        </w:rPr>
                        <w:t xml:space="preserve">Want to learn more about digital humanities skills, methods, and inquiry? </w:t>
                      </w:r>
                      <w:r w:rsidR="004E0F2C">
                        <w:rPr>
                          <w:i/>
                          <w:sz w:val="28"/>
                          <w:szCs w:val="28"/>
                        </w:rPr>
                        <w:t xml:space="preserve">The </w:t>
                      </w:r>
                      <w:r w:rsidR="004C5B2F" w:rsidRPr="00907765">
                        <w:rPr>
                          <w:i/>
                          <w:sz w:val="28"/>
                          <w:szCs w:val="28"/>
                        </w:rPr>
                        <w:t>D</w:t>
                      </w:r>
                      <w:r w:rsidR="004E0F2C">
                        <w:rPr>
                          <w:i/>
                          <w:sz w:val="28"/>
                          <w:szCs w:val="28"/>
                        </w:rPr>
                        <w:t xml:space="preserve">igital </w:t>
                      </w:r>
                      <w:r w:rsidR="004C5B2F" w:rsidRPr="00907765">
                        <w:rPr>
                          <w:i/>
                          <w:sz w:val="28"/>
                          <w:szCs w:val="28"/>
                        </w:rPr>
                        <w:t>H</w:t>
                      </w:r>
                      <w:r w:rsidR="004E0F2C">
                        <w:rPr>
                          <w:i/>
                          <w:sz w:val="28"/>
                          <w:szCs w:val="28"/>
                        </w:rPr>
                        <w:t xml:space="preserve">umanities </w:t>
                      </w:r>
                      <w:r w:rsidR="004C5B2F" w:rsidRPr="00907765">
                        <w:rPr>
                          <w:i/>
                          <w:sz w:val="28"/>
                          <w:szCs w:val="28"/>
                        </w:rPr>
                        <w:t>S</w:t>
                      </w:r>
                      <w:r w:rsidR="004E0F2C">
                        <w:rPr>
                          <w:i/>
                          <w:sz w:val="28"/>
                          <w:szCs w:val="28"/>
                        </w:rPr>
                        <w:t xml:space="preserve">ummer </w:t>
                      </w:r>
                      <w:r w:rsidR="004C5B2F" w:rsidRPr="00907765">
                        <w:rPr>
                          <w:i/>
                          <w:sz w:val="28"/>
                          <w:szCs w:val="28"/>
                        </w:rPr>
                        <w:t>I</w:t>
                      </w:r>
                      <w:r w:rsidR="004E0F2C">
                        <w:rPr>
                          <w:i/>
                          <w:sz w:val="28"/>
                          <w:szCs w:val="28"/>
                        </w:rPr>
                        <w:t>nstitute (DHSI)</w:t>
                      </w:r>
                      <w:r w:rsidR="004C5B2F" w:rsidRPr="00907765">
                        <w:rPr>
                          <w:i/>
                          <w:sz w:val="28"/>
                          <w:szCs w:val="28"/>
                        </w:rPr>
                        <w:t xml:space="preserve"> at the University of Victoria has</w:t>
                      </w:r>
                      <w:r>
                        <w:rPr>
                          <w:i/>
                          <w:sz w:val="28"/>
                          <w:szCs w:val="28"/>
                        </w:rPr>
                        <w:t xml:space="preserve"> </w:t>
                      </w:r>
                      <w:r w:rsidR="004C5B2F" w:rsidRPr="00907765">
                        <w:rPr>
                          <w:i/>
                          <w:sz w:val="28"/>
                          <w:szCs w:val="28"/>
                        </w:rPr>
                        <w:t>a tradition of transformative training</w:t>
                      </w:r>
                      <w:r w:rsidR="004C5B2F" w:rsidRPr="00907765">
                        <w:rPr>
                          <w:b/>
                          <w:sz w:val="28"/>
                          <w:szCs w:val="28"/>
                        </w:rPr>
                        <w:t>.</w:t>
                      </w:r>
                    </w:p>
                    <w:p w14:paraId="4A806E89" w14:textId="77777777" w:rsidR="00B73A63" w:rsidRDefault="00B73A63" w:rsidP="003F398A">
                      <w:pPr>
                        <w:pStyle w:val="NormalWeb"/>
                        <w:spacing w:before="0" w:beforeAutospacing="0" w:after="0" w:afterAutospacing="0"/>
                        <w:ind w:left="720"/>
                        <w:contextualSpacing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00965AD8" w14:textId="1A3506AE" w:rsidR="004C5B2F" w:rsidRDefault="004E0F2C" w:rsidP="003F398A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4E0FA8" wp14:editId="048CE370">
                            <wp:extent cx="7008912" cy="2566914"/>
                            <wp:effectExtent l="0" t="0" r="1905" b="0"/>
                            <wp:docPr id="3" name="Picture 3" descr="Macintosh HD:Users:Brandon:Desktop:Screen Shot 2017-09-27 at 9.36.59 AM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Brandon:Desktop:Screen Shot 2017-09-27 at 9.36.59 AM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900" b="168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010400" cy="25674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27C751" w14:textId="63BB9244" w:rsidR="004C5B2F" w:rsidRPr="00907765" w:rsidRDefault="004C5B2F" w:rsidP="003F398A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D47D126" w14:textId="0AEB405D" w:rsidR="00445DAF" w:rsidRDefault="00445DAF" w:rsidP="003F398A"/>
                  </w:txbxContent>
                </v:textbox>
                <w10:wrap type="square"/>
              </v:shape>
            </w:pict>
          </mc:Fallback>
        </mc:AlternateContent>
      </w:r>
      <w:r w:rsidR="00D1768D">
        <w:rPr>
          <w:noProof/>
        </w:rPr>
        <w:drawing>
          <wp:anchor distT="0" distB="0" distL="114300" distR="114300" simplePos="0" relativeHeight="251660288" behindDoc="1" locked="0" layoutInCell="1" allowOverlap="1" wp14:anchorId="68EBD7D2" wp14:editId="3EEF5A92">
            <wp:simplePos x="0" y="0"/>
            <wp:positionH relativeFrom="column">
              <wp:posOffset>51435</wp:posOffset>
            </wp:positionH>
            <wp:positionV relativeFrom="paragraph">
              <wp:posOffset>5129</wp:posOffset>
            </wp:positionV>
            <wp:extent cx="7772400" cy="9884664"/>
            <wp:effectExtent l="0" t="0" r="0" b="0"/>
            <wp:wrapNone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5x11_Sign_portrai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8846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C9615" w14:textId="3BEDD1E0" w:rsidR="00B54212" w:rsidRDefault="009E7113" w:rsidP="00B0093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0DEA98" wp14:editId="035A82EC">
                <wp:simplePos x="0" y="0"/>
                <wp:positionH relativeFrom="column">
                  <wp:posOffset>400001</wp:posOffset>
                </wp:positionH>
                <wp:positionV relativeFrom="paragraph">
                  <wp:posOffset>4849202</wp:posOffset>
                </wp:positionV>
                <wp:extent cx="7086600" cy="0"/>
                <wp:effectExtent l="50800" t="25400" r="76200" b="1016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47CAC" id="Straight Connector 1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5pt,381.85pt" to="589.5pt,381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sectPr w:rsidR="00B54212" w:rsidSect="00FE3BD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937BD"/>
    <w:multiLevelType w:val="hybridMultilevel"/>
    <w:tmpl w:val="0866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9249E"/>
    <w:multiLevelType w:val="hybridMultilevel"/>
    <w:tmpl w:val="104A55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666475"/>
    <w:multiLevelType w:val="hybridMultilevel"/>
    <w:tmpl w:val="5150C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3052E8"/>
    <w:multiLevelType w:val="hybridMultilevel"/>
    <w:tmpl w:val="85A0D2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395F17"/>
    <w:multiLevelType w:val="hybridMultilevel"/>
    <w:tmpl w:val="8020B3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4720EB"/>
    <w:multiLevelType w:val="hybridMultilevel"/>
    <w:tmpl w:val="1820DA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AA3B02"/>
    <w:multiLevelType w:val="hybridMultilevel"/>
    <w:tmpl w:val="F6386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hideSpellingErrors/>
  <w:hideGrammaticalErrors/>
  <w:proofState w:spelling="clean" w:grammar="clean"/>
  <w:attachedTemplate r:id="rId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F38"/>
    <w:rsid w:val="000E22B7"/>
    <w:rsid w:val="001930E1"/>
    <w:rsid w:val="001963E2"/>
    <w:rsid w:val="00202DD3"/>
    <w:rsid w:val="00216DD0"/>
    <w:rsid w:val="00270FBF"/>
    <w:rsid w:val="002B1A0E"/>
    <w:rsid w:val="0030097B"/>
    <w:rsid w:val="003649B6"/>
    <w:rsid w:val="003C2EAE"/>
    <w:rsid w:val="003F398A"/>
    <w:rsid w:val="003F73C2"/>
    <w:rsid w:val="00411FB1"/>
    <w:rsid w:val="00445DAF"/>
    <w:rsid w:val="004B40D3"/>
    <w:rsid w:val="004C5B2F"/>
    <w:rsid w:val="004E0F2C"/>
    <w:rsid w:val="005C3288"/>
    <w:rsid w:val="00622A42"/>
    <w:rsid w:val="00630258"/>
    <w:rsid w:val="006D05AD"/>
    <w:rsid w:val="006E64D2"/>
    <w:rsid w:val="00740995"/>
    <w:rsid w:val="007A4B0C"/>
    <w:rsid w:val="00841970"/>
    <w:rsid w:val="008858D6"/>
    <w:rsid w:val="008C6763"/>
    <w:rsid w:val="00907765"/>
    <w:rsid w:val="0095695A"/>
    <w:rsid w:val="009E7113"/>
    <w:rsid w:val="009F6B29"/>
    <w:rsid w:val="00A6330F"/>
    <w:rsid w:val="00AA2E85"/>
    <w:rsid w:val="00AB351F"/>
    <w:rsid w:val="00B00931"/>
    <w:rsid w:val="00B45537"/>
    <w:rsid w:val="00B54212"/>
    <w:rsid w:val="00B73A63"/>
    <w:rsid w:val="00BA3D5E"/>
    <w:rsid w:val="00C362B3"/>
    <w:rsid w:val="00C56F38"/>
    <w:rsid w:val="00CC78D8"/>
    <w:rsid w:val="00D1768D"/>
    <w:rsid w:val="00D26709"/>
    <w:rsid w:val="00D77C86"/>
    <w:rsid w:val="00E00851"/>
    <w:rsid w:val="00E97FB7"/>
    <w:rsid w:val="00EB3528"/>
    <w:rsid w:val="00F03307"/>
    <w:rsid w:val="00F707C6"/>
    <w:rsid w:val="00F85643"/>
    <w:rsid w:val="00FD7B17"/>
    <w:rsid w:val="00FE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9A694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BD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BDB"/>
    <w:rPr>
      <w:rFonts w:ascii="Lucida Grande" w:hAnsi="Lucida Grande"/>
      <w:sz w:val="18"/>
      <w:szCs w:val="18"/>
    </w:rPr>
  </w:style>
  <w:style w:type="paragraph" w:customStyle="1" w:styleId="p1">
    <w:name w:val="p1"/>
    <w:basedOn w:val="Normal"/>
    <w:rsid w:val="00C56F38"/>
    <w:rPr>
      <w:rFonts w:ascii="Times" w:hAnsi="Times" w:cs="Times New Roman"/>
      <w:sz w:val="14"/>
      <w:szCs w:val="14"/>
    </w:rPr>
  </w:style>
  <w:style w:type="paragraph" w:customStyle="1" w:styleId="p2">
    <w:name w:val="p2"/>
    <w:basedOn w:val="Normal"/>
    <w:rsid w:val="00C56F38"/>
    <w:rPr>
      <w:rFonts w:ascii="Times" w:hAnsi="Times" w:cs="Times New Roman"/>
      <w:sz w:val="14"/>
      <w:szCs w:val="14"/>
    </w:rPr>
  </w:style>
  <w:style w:type="character" w:customStyle="1" w:styleId="s1">
    <w:name w:val="s1"/>
    <w:basedOn w:val="DefaultParagraphFont"/>
    <w:rsid w:val="00C56F38"/>
  </w:style>
  <w:style w:type="paragraph" w:styleId="NormalWeb">
    <w:name w:val="Normal (Web)"/>
    <w:basedOn w:val="Normal"/>
    <w:uiPriority w:val="99"/>
    <w:unhideWhenUsed/>
    <w:rsid w:val="005C328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C3288"/>
    <w:rPr>
      <w:b/>
      <w:bCs/>
    </w:rPr>
  </w:style>
  <w:style w:type="character" w:styleId="Hyperlink">
    <w:name w:val="Hyperlink"/>
    <w:basedOn w:val="DefaultParagraphFont"/>
    <w:uiPriority w:val="99"/>
    <w:unhideWhenUsed/>
    <w:rsid w:val="005C328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78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3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am2c/Downloads/8.5x11_portrai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8.5x11_portrait.dotx</Template>
  <TotalTime>2</TotalTime>
  <Pages>1</Pages>
  <Words>0</Words>
  <Characters>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Visconti, Amanda (abv6x)</cp:lastModifiedBy>
  <cp:revision>3</cp:revision>
  <cp:lastPrinted>2017-09-27T21:16:00Z</cp:lastPrinted>
  <dcterms:created xsi:type="dcterms:W3CDTF">2018-11-26T15:25:00Z</dcterms:created>
  <dcterms:modified xsi:type="dcterms:W3CDTF">2018-11-26T15:30:00Z</dcterms:modified>
</cp:coreProperties>
</file>